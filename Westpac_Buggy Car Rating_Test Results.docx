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2E5D" w14:textId="55F7433D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83"/>
      </w:tblGrid>
      <w:tr w:rsidR="00D077E9" w14:paraId="668B5387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DEAC78" w14:textId="46E9F5FB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471E41" wp14:editId="161E42EF">
                      <wp:extent cx="5640779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0779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0422B3" w14:textId="35574026" w:rsidR="00D077E9" w:rsidRPr="00D86945" w:rsidRDefault="00C85108" w:rsidP="00C85108">
                                  <w:pPr>
                                    <w:pStyle w:val="Title"/>
                                  </w:pPr>
                                  <w:r>
                                    <w:t xml:space="preserve">Test </w:t>
                                  </w:r>
                                  <w:r w:rsidR="00D776ED">
                                    <w:t>Results</w:t>
                                  </w:r>
                                  <w:r>
                                    <w:t xml:space="preserve"> – Buggy Car Ratings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471E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44.1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" filled="f" stroked="f" strokeweight=".5pt">
                      <v:textbox>
                        <w:txbxContent>
                          <w:p w14:paraId="010422B3" w14:textId="35574026" w:rsidR="00D077E9" w:rsidRPr="00D86945" w:rsidRDefault="00C85108" w:rsidP="00C85108">
                            <w:pPr>
                              <w:pStyle w:val="Title"/>
                            </w:pPr>
                            <w:r>
                              <w:t xml:space="preserve">Test </w:t>
                            </w:r>
                            <w:r w:rsidR="00D776ED">
                              <w:t>Results</w:t>
                            </w:r>
                            <w:r>
                              <w:t xml:space="preserve"> – Buggy Car Ratings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30DB04F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05D61" w14:textId="0032533B" w:rsidR="00D077E9" w:rsidRDefault="00C85108" w:rsidP="00D077E9">
            <w:pPr>
              <w:rPr>
                <w:noProof/>
              </w:rPr>
            </w:pPr>
            <w:r w:rsidRPr="00C85108">
              <w:rPr>
                <w:noProof/>
              </w:rPr>
              <w:drawing>
                <wp:inline distT="0" distB="0" distL="0" distR="0" wp14:anchorId="25AFC16C" wp14:editId="5F5E6E1D">
                  <wp:extent cx="5605306" cy="4251366"/>
                  <wp:effectExtent l="0" t="0" r="0" b="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17" cy="427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33DE592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8715447F3474317886CDFDD6A548960"/>
              </w:placeholder>
              <w15:appearance w15:val="hidden"/>
            </w:sdtPr>
            <w:sdtEndPr/>
            <w:sdtContent>
              <w:p w14:paraId="5D5A5072" w14:textId="112654AE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833E81">
                  <w:rPr>
                    <w:rStyle w:val="SubtitleChar"/>
                    <w:b w:val="0"/>
                    <w:noProof/>
                  </w:rPr>
                  <w:t>July 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  <w:r w:rsidR="00C85108">
                  <w:rPr>
                    <w:rStyle w:val="SubtitleChar"/>
                    <w:b w:val="0"/>
                  </w:rPr>
                  <w:t xml:space="preserve"> 2022</w:t>
                </w:r>
              </w:p>
            </w:sdtContent>
          </w:sdt>
          <w:p w14:paraId="6CCD01A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47CB01C" wp14:editId="6E7D07F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93DE8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FC52E2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88309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FAB995B" w14:textId="3CCB97F5" w:rsidR="00D077E9" w:rsidRPr="00C85108" w:rsidRDefault="00C85108" w:rsidP="00D077E9">
            <w:pPr>
              <w:rPr>
                <w:sz w:val="36"/>
                <w:szCs w:val="28"/>
              </w:rPr>
            </w:pPr>
            <w:r w:rsidRPr="00C85108">
              <w:rPr>
                <w:sz w:val="36"/>
                <w:szCs w:val="28"/>
              </w:rPr>
              <w:t>Ayushi Gagneja</w:t>
            </w:r>
          </w:p>
          <w:p w14:paraId="3526FDAB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40EB9FA" w14:textId="69915DAE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F4E9DC" wp14:editId="08C3C79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5A36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7047076" wp14:editId="4204A862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80E1B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36"/>
          <w:szCs w:val="36"/>
        </w:rPr>
        <w:id w:val="442511491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2"/>
        </w:rPr>
      </w:sdtEndPr>
      <w:sdtContent>
        <w:p w14:paraId="1A941A9F" w14:textId="5EE4DE49" w:rsidR="00A32443" w:rsidRPr="00A32443" w:rsidRDefault="00A32443">
          <w:pPr>
            <w:pStyle w:val="TOCHeading"/>
            <w:rPr>
              <w:sz w:val="36"/>
              <w:szCs w:val="36"/>
            </w:rPr>
          </w:pPr>
          <w:r w:rsidRPr="00A32443">
            <w:rPr>
              <w:sz w:val="36"/>
              <w:szCs w:val="36"/>
            </w:rPr>
            <w:t>Table of Contents</w:t>
          </w:r>
        </w:p>
        <w:p w14:paraId="5923BF2B" w14:textId="5743177C" w:rsidR="00A32443" w:rsidRDefault="00A3244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683625" w:history="1">
            <w:r w:rsidRPr="003D311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D311D">
              <w:rPr>
                <w:rStyle w:val="Hyperlink"/>
                <w:noProof/>
              </w:rPr>
              <w:t>Test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_Toc107683625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BE32" w14:textId="1BDB4E49" w:rsidR="00A32443" w:rsidRDefault="003E31ED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6" w:history="1">
            <w:r w:rsidR="00A32443" w:rsidRPr="003D311D">
              <w:rPr>
                <w:rStyle w:val="Hyperlink"/>
                <w:noProof/>
              </w:rPr>
              <w:t>2.</w:t>
            </w:r>
            <w:r w:rsidR="00A32443">
              <w:rPr>
                <w:noProof/>
              </w:rPr>
              <w:tab/>
            </w:r>
            <w:r w:rsidR="00A32443" w:rsidRPr="003D311D">
              <w:rPr>
                <w:rStyle w:val="Hyperlink"/>
                <w:noProof/>
              </w:rPr>
              <w:t>Defects</w:t>
            </w:r>
            <w:r w:rsidR="00A32443">
              <w:rPr>
                <w:noProof/>
                <w:webHidden/>
              </w:rPr>
              <w:tab/>
            </w:r>
            <w:r w:rsidR="00A32443">
              <w:rPr>
                <w:noProof/>
                <w:webHidden/>
              </w:rPr>
              <w:fldChar w:fldCharType="begin"/>
            </w:r>
            <w:r w:rsidR="00A32443">
              <w:rPr>
                <w:noProof/>
                <w:webHidden/>
              </w:rPr>
              <w:instrText xml:space="preserve"> PAGEREF _Toc107683626 \h </w:instrText>
            </w:r>
            <w:r w:rsidR="00A32443">
              <w:rPr>
                <w:noProof/>
                <w:webHidden/>
              </w:rPr>
            </w:r>
            <w:r w:rsidR="00A32443">
              <w:rPr>
                <w:noProof/>
                <w:webHidden/>
              </w:rPr>
              <w:fldChar w:fldCharType="separate"/>
            </w:r>
            <w:r w:rsidR="00A32443">
              <w:rPr>
                <w:noProof/>
                <w:webHidden/>
              </w:rPr>
              <w:t>4</w:t>
            </w:r>
            <w:r w:rsidR="00A32443">
              <w:rPr>
                <w:noProof/>
                <w:webHidden/>
              </w:rPr>
              <w:fldChar w:fldCharType="end"/>
            </w:r>
          </w:hyperlink>
        </w:p>
        <w:p w14:paraId="32B25B62" w14:textId="5E96F8A8" w:rsidR="00A32443" w:rsidRDefault="003E31ED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7" w:history="1">
            <w:r w:rsidR="00A32443" w:rsidRPr="003D311D">
              <w:rPr>
                <w:rStyle w:val="Hyperlink"/>
                <w:noProof/>
              </w:rPr>
              <w:t>3.</w:t>
            </w:r>
            <w:r w:rsidR="00A32443">
              <w:rPr>
                <w:noProof/>
              </w:rPr>
              <w:tab/>
            </w:r>
            <w:r w:rsidR="00A32443" w:rsidRPr="003D311D">
              <w:rPr>
                <w:rStyle w:val="Hyperlink"/>
                <w:noProof/>
              </w:rPr>
              <w:t>Pre-requisites/Setup Information for Automation Testing</w:t>
            </w:r>
            <w:r w:rsidR="00A32443">
              <w:rPr>
                <w:noProof/>
                <w:webHidden/>
              </w:rPr>
              <w:tab/>
            </w:r>
            <w:r w:rsidR="00A32443">
              <w:rPr>
                <w:noProof/>
                <w:webHidden/>
              </w:rPr>
              <w:fldChar w:fldCharType="begin"/>
            </w:r>
            <w:r w:rsidR="00A32443">
              <w:rPr>
                <w:noProof/>
                <w:webHidden/>
              </w:rPr>
              <w:instrText xml:space="preserve"> PAGEREF _Toc107683627 \h </w:instrText>
            </w:r>
            <w:r w:rsidR="00A32443">
              <w:rPr>
                <w:noProof/>
                <w:webHidden/>
              </w:rPr>
            </w:r>
            <w:r w:rsidR="00A32443">
              <w:rPr>
                <w:noProof/>
                <w:webHidden/>
              </w:rPr>
              <w:fldChar w:fldCharType="separate"/>
            </w:r>
            <w:r w:rsidR="00A32443">
              <w:rPr>
                <w:noProof/>
                <w:webHidden/>
              </w:rPr>
              <w:t>6</w:t>
            </w:r>
            <w:r w:rsidR="00A32443">
              <w:rPr>
                <w:noProof/>
                <w:webHidden/>
              </w:rPr>
              <w:fldChar w:fldCharType="end"/>
            </w:r>
          </w:hyperlink>
        </w:p>
        <w:p w14:paraId="3ECDF9C3" w14:textId="60CE216B" w:rsidR="00A32443" w:rsidRDefault="00A32443">
          <w:r>
            <w:rPr>
              <w:bCs/>
              <w:noProof/>
            </w:rPr>
            <w:fldChar w:fldCharType="end"/>
          </w:r>
        </w:p>
      </w:sdtContent>
    </w:sdt>
    <w:p w14:paraId="75927666" w14:textId="1B80ABA1" w:rsidR="00E63CA4" w:rsidRDefault="00E63CA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27B4B4A6" w14:textId="77777777" w:rsidR="00A32443" w:rsidRDefault="00A32443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bookmarkStart w:id="0" w:name="_Toc107683625"/>
      <w:r>
        <w:br w:type="page"/>
      </w:r>
    </w:p>
    <w:p w14:paraId="7401AE58" w14:textId="0C68B356" w:rsidR="00D077E9" w:rsidRDefault="00D776ED" w:rsidP="00CA68D6">
      <w:pPr>
        <w:pStyle w:val="Heading1"/>
        <w:numPr>
          <w:ilvl w:val="0"/>
          <w:numId w:val="5"/>
        </w:numPr>
      </w:pPr>
      <w:r>
        <w:lastRenderedPageBreak/>
        <w:t>Test Approach</w:t>
      </w:r>
      <w:bookmarkEnd w:id="0"/>
    </w:p>
    <w:tbl>
      <w:tblPr>
        <w:tblW w:w="999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36310E4" w14:textId="77777777" w:rsidTr="00833E81">
        <w:trPr>
          <w:trHeight w:val="6449"/>
        </w:trPr>
        <w:tc>
          <w:tcPr>
            <w:tcW w:w="9999" w:type="dxa"/>
          </w:tcPr>
          <w:p w14:paraId="03F0E9A7" w14:textId="77777777" w:rsidR="00DF027C" w:rsidRDefault="00DF027C" w:rsidP="00DF027C">
            <w:pPr>
              <w:pStyle w:val="Content"/>
            </w:pPr>
          </w:p>
          <w:p w14:paraId="0CE81219" w14:textId="77777777" w:rsidR="00772908" w:rsidRDefault="0007692F" w:rsidP="00833E81">
            <w:pPr>
              <w:pStyle w:val="Content"/>
              <w:jc w:val="both"/>
            </w:pPr>
            <w:r>
              <w:t>Buggy Car Rating website</w:t>
            </w:r>
            <w:r w:rsidR="000E3B15">
              <w:t xml:space="preserve"> seems to be a </w:t>
            </w:r>
            <w:r w:rsidR="00BF23C8">
              <w:t xml:space="preserve">website which is in initial stages of development. </w:t>
            </w:r>
            <w:r w:rsidR="004C0CDB">
              <w:t xml:space="preserve">By doing some exploratory and manual testing </w:t>
            </w:r>
            <w:r w:rsidR="00FC0807">
              <w:t>I have come across multiple defects and I have listed few of them below.</w:t>
            </w:r>
          </w:p>
          <w:p w14:paraId="01495CF0" w14:textId="77777777" w:rsidR="00FC0807" w:rsidRDefault="0009059C" w:rsidP="00833E81">
            <w:pPr>
              <w:pStyle w:val="Content"/>
              <w:jc w:val="both"/>
            </w:pPr>
            <w:r>
              <w:t xml:space="preserve">Ideally thorough manual testing is advisable before moving </w:t>
            </w:r>
            <w:r w:rsidR="007B656B">
              <w:t>to cross-browser testing and at last automation testing. There are multiple areas where improvement is required.</w:t>
            </w:r>
          </w:p>
          <w:p w14:paraId="04560C48" w14:textId="77777777" w:rsidR="00093042" w:rsidRDefault="00093042" w:rsidP="00DF027C">
            <w:pPr>
              <w:pStyle w:val="Content"/>
            </w:pPr>
          </w:p>
          <w:p w14:paraId="3B525737" w14:textId="77777777" w:rsidR="00093042" w:rsidRDefault="00093042" w:rsidP="00DF027C">
            <w:pPr>
              <w:pStyle w:val="Content"/>
            </w:pPr>
            <w:r>
              <w:t>Top 5 critical functionalities:</w:t>
            </w:r>
          </w:p>
          <w:p w14:paraId="22F59F63" w14:textId="1DD6D78C" w:rsidR="00093042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>Registration for a new user</w:t>
            </w:r>
            <w:r w:rsidR="00813FA4">
              <w:t xml:space="preserve"> </w:t>
            </w:r>
            <w:r w:rsidR="005603A9">
              <w:t>–</w:t>
            </w:r>
            <w:r w:rsidR="00813FA4">
              <w:t xml:space="preserve"> </w:t>
            </w:r>
            <w:r w:rsidR="005603A9">
              <w:t>check field “Password” and “Confirm Password” both match</w:t>
            </w:r>
          </w:p>
          <w:p w14:paraId="40575C57" w14:textId="4F5F591E" w:rsidR="00B03FCF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Login with username and password </w:t>
            </w:r>
          </w:p>
          <w:p w14:paraId="14E5FB69" w14:textId="77777777" w:rsidR="004D0869" w:rsidRDefault="005C0111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Classification </w:t>
            </w:r>
            <w:r w:rsidR="004D0869">
              <w:t>of Cars based on following parameters</w:t>
            </w:r>
          </w:p>
          <w:p w14:paraId="5ECA7287" w14:textId="77777777" w:rsidR="00AC02C5" w:rsidRDefault="005C0111" w:rsidP="004D0869">
            <w:pPr>
              <w:pStyle w:val="Content"/>
              <w:numPr>
                <w:ilvl w:val="1"/>
                <w:numId w:val="3"/>
              </w:numPr>
            </w:pPr>
            <w:r>
              <w:t xml:space="preserve">Popular Make </w:t>
            </w:r>
          </w:p>
          <w:p w14:paraId="0FA18BAE" w14:textId="002EDEC1" w:rsidR="00AC02C5" w:rsidRDefault="002E435D" w:rsidP="00AC02C5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2258D258" w14:textId="77777777" w:rsidR="00AC02C5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C</w:t>
            </w:r>
            <w:r w:rsidR="002E435D">
              <w:t xml:space="preserve">lick through </w:t>
            </w:r>
            <w:r>
              <w:t>to next page</w:t>
            </w:r>
          </w:p>
          <w:p w14:paraId="09F1FB76" w14:textId="032F102C" w:rsidR="00602A6C" w:rsidRDefault="00602A6C" w:rsidP="00AC02C5">
            <w:pPr>
              <w:pStyle w:val="Content"/>
              <w:numPr>
                <w:ilvl w:val="2"/>
                <w:numId w:val="3"/>
              </w:numPr>
            </w:pPr>
            <w:r>
              <w:t xml:space="preserve">Get Name of top </w:t>
            </w:r>
            <w:r w:rsidR="00EE00B0">
              <w:t xml:space="preserve">make and </w:t>
            </w:r>
            <w:r>
              <w:t>model</w:t>
            </w:r>
          </w:p>
          <w:p w14:paraId="0A50A856" w14:textId="2124558D" w:rsidR="00B03FCF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S</w:t>
            </w:r>
            <w:r w:rsidR="00DE3D46">
              <w:t>orting on Vote field</w:t>
            </w:r>
          </w:p>
          <w:p w14:paraId="5F924DE5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t>Popular Model</w:t>
            </w:r>
          </w:p>
          <w:p w14:paraId="56BBC351" w14:textId="048E479D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  <w:r w:rsidR="00132D49">
              <w:t xml:space="preserve"> (same top model car name is displayed on the page which appeared on Popular Make)</w:t>
            </w:r>
          </w:p>
          <w:p w14:paraId="7C40D11D" w14:textId="77777777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5DA34BCE" w14:textId="3D804B57" w:rsidR="00355CD2" w:rsidRDefault="00602A6C" w:rsidP="00355CD2">
            <w:pPr>
              <w:pStyle w:val="Content"/>
              <w:numPr>
                <w:ilvl w:val="2"/>
                <w:numId w:val="3"/>
              </w:numPr>
            </w:pPr>
            <w:r>
              <w:t>Validate same top model car name is displayed on the page</w:t>
            </w:r>
          </w:p>
          <w:p w14:paraId="09F56876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t>Overall Rating</w:t>
            </w:r>
          </w:p>
          <w:p w14:paraId="6048A5CC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5E0D66B0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43295723" w14:textId="3351B47F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Validate Name of top make and model match from previous pages</w:t>
            </w:r>
          </w:p>
          <w:p w14:paraId="46B8F5EA" w14:textId="7971DE24" w:rsidR="00A73A78" w:rsidRDefault="007410B7" w:rsidP="00075550">
            <w:pPr>
              <w:pStyle w:val="Content"/>
              <w:numPr>
                <w:ilvl w:val="0"/>
                <w:numId w:val="3"/>
              </w:numPr>
            </w:pPr>
            <w:r>
              <w:t xml:space="preserve">Display user profile </w:t>
            </w:r>
            <w:r w:rsidR="00A73A78">
              <w:t>and validate fields entered during registration process</w:t>
            </w:r>
          </w:p>
          <w:p w14:paraId="328A015D" w14:textId="29267606" w:rsidR="007410B7" w:rsidRDefault="007410B7" w:rsidP="004D0869">
            <w:pPr>
              <w:pStyle w:val="Content"/>
              <w:numPr>
                <w:ilvl w:val="0"/>
                <w:numId w:val="3"/>
              </w:numPr>
            </w:pPr>
            <w:r>
              <w:t xml:space="preserve">Re-direction </w:t>
            </w:r>
            <w:r w:rsidR="00E111C8">
              <w:t xml:space="preserve">to </w:t>
            </w:r>
            <w:r>
              <w:t xml:space="preserve">external </w:t>
            </w:r>
            <w:r w:rsidR="00E111C8">
              <w:t xml:space="preserve">website </w:t>
            </w:r>
            <w:r>
              <w:t xml:space="preserve">links </w:t>
            </w:r>
            <w:r w:rsidR="00E111C8">
              <w:t>(Facebook and Twitter)</w:t>
            </w:r>
          </w:p>
        </w:tc>
      </w:tr>
    </w:tbl>
    <w:p w14:paraId="1ADFFC97" w14:textId="77777777" w:rsidR="00772908" w:rsidRDefault="00772908">
      <w:pPr>
        <w:rPr>
          <w:b w:val="0"/>
        </w:rPr>
      </w:pPr>
    </w:p>
    <w:p w14:paraId="31C2BDDE" w14:textId="77777777" w:rsidR="00772908" w:rsidRDefault="00772908">
      <w:pPr>
        <w:spacing w:after="200"/>
        <w:rPr>
          <w:b w:val="0"/>
        </w:rPr>
      </w:pPr>
      <w:r>
        <w:rPr>
          <w:b w:val="0"/>
        </w:rPr>
        <w:br w:type="page"/>
      </w:r>
    </w:p>
    <w:p w14:paraId="34CD2EAE" w14:textId="6F5EEE51" w:rsidR="0087605E" w:rsidRDefault="00772908" w:rsidP="00CA68D6">
      <w:pPr>
        <w:pStyle w:val="Heading1"/>
        <w:numPr>
          <w:ilvl w:val="0"/>
          <w:numId w:val="7"/>
        </w:numPr>
      </w:pPr>
      <w:bookmarkStart w:id="1" w:name="_Toc107683626"/>
      <w:r>
        <w:lastRenderedPageBreak/>
        <w:t>Defects</w:t>
      </w:r>
      <w:bookmarkEnd w:id="1"/>
    </w:p>
    <w:p w14:paraId="6D97A68B" w14:textId="02F07E8C" w:rsidR="00D5184A" w:rsidRDefault="00D5184A" w:rsidP="00595277">
      <w:pPr>
        <w:pStyle w:val="EmphasisText"/>
      </w:pPr>
      <w:r>
        <w:t>Following defects have been found and arranged based on the</w:t>
      </w:r>
      <w:r w:rsidR="00595277">
        <w:t>ir</w:t>
      </w:r>
      <w:r>
        <w:t xml:space="preserve"> criticality</w:t>
      </w:r>
    </w:p>
    <w:p w14:paraId="3B4B8764" w14:textId="38367172" w:rsidR="00D74A76" w:rsidRDefault="00C85EB6" w:rsidP="00772908">
      <w:pPr>
        <w:pStyle w:val="Content"/>
        <w:numPr>
          <w:ilvl w:val="0"/>
          <w:numId w:val="2"/>
        </w:numPr>
      </w:pPr>
      <w:r>
        <w:t>Registration Page – Highlight</w:t>
      </w:r>
      <w:r w:rsidR="00FC3C3A">
        <w:t>ed</w:t>
      </w:r>
      <w:r>
        <w:t xml:space="preserve"> “Password” and “Confirm Password” field </w:t>
      </w:r>
      <w:r w:rsidR="00407F69">
        <w:t>should</w:t>
      </w:r>
      <w:r w:rsidR="00FC3C3A">
        <w:t xml:space="preserve"> be displayed as Red, instead of</w:t>
      </w:r>
      <w:r>
        <w:t xml:space="preserve"> Green</w:t>
      </w:r>
      <w:r w:rsidR="00407F69">
        <w:t>,</w:t>
      </w:r>
      <w:r>
        <w:t xml:space="preserve"> </w:t>
      </w:r>
      <w:r w:rsidR="00FC3C3A">
        <w:t xml:space="preserve">when the Password requirements are </w:t>
      </w:r>
      <w:r w:rsidR="00FC3C3A" w:rsidRPr="00FC3C3A">
        <w:rPr>
          <w:b/>
          <w:bCs/>
        </w:rPr>
        <w:t>not</w:t>
      </w:r>
      <w:r w:rsidR="00FC3C3A">
        <w:t xml:space="preserve"> met.</w:t>
      </w:r>
    </w:p>
    <w:p w14:paraId="26875F31" w14:textId="43F49C4B" w:rsidR="00562706" w:rsidRDefault="00562706" w:rsidP="00CE6F4F">
      <w:pPr>
        <w:pStyle w:val="Content"/>
        <w:ind w:left="720"/>
      </w:pPr>
      <w:r w:rsidRPr="00562706">
        <w:rPr>
          <w:noProof/>
        </w:rPr>
        <w:drawing>
          <wp:inline distT="0" distB="0" distL="0" distR="0" wp14:anchorId="1A1CCF00" wp14:editId="056C4038">
            <wp:extent cx="4168362" cy="3736675"/>
            <wp:effectExtent l="76200" t="76200" r="137160" b="130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979" cy="373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FD67B" w14:textId="77777777" w:rsidR="00407F69" w:rsidRDefault="00407F69" w:rsidP="00562706">
      <w:pPr>
        <w:pStyle w:val="Content"/>
      </w:pPr>
    </w:p>
    <w:p w14:paraId="725F6AD7" w14:textId="2FE93A7A" w:rsidR="002C187D" w:rsidRDefault="009C4612" w:rsidP="00407F69">
      <w:pPr>
        <w:pStyle w:val="Content"/>
        <w:numPr>
          <w:ilvl w:val="0"/>
          <w:numId w:val="2"/>
        </w:numPr>
      </w:pPr>
      <w:r>
        <w:t>When user registers himself and then Logins, the Registration page is displayed instead of Homepage after Login</w:t>
      </w:r>
      <w:r w:rsidR="007E317B">
        <w:t xml:space="preserve"> (video attached)</w:t>
      </w:r>
      <w:r>
        <w:t>.</w:t>
      </w:r>
    </w:p>
    <w:p w14:paraId="0178C31D" w14:textId="3911000E" w:rsidR="002C187D" w:rsidRDefault="007E317B" w:rsidP="00CE6F4F">
      <w:pPr>
        <w:pStyle w:val="Content"/>
        <w:ind w:left="720"/>
      </w:pPr>
      <w:r>
        <w:object w:dxaOrig="1532" w:dyaOrig="991" w14:anchorId="5C3BF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Package" ShapeID="_x0000_i1025" DrawAspect="Icon" ObjectID="_1718644691" r:id="rId10"/>
        </w:object>
      </w:r>
    </w:p>
    <w:p w14:paraId="738B3C75" w14:textId="77777777" w:rsidR="002C187D" w:rsidRDefault="002C187D" w:rsidP="002C187D">
      <w:pPr>
        <w:pStyle w:val="Content"/>
      </w:pPr>
    </w:p>
    <w:p w14:paraId="4827898B" w14:textId="77777777" w:rsidR="0088610D" w:rsidRDefault="0078698C" w:rsidP="00407F69">
      <w:pPr>
        <w:pStyle w:val="Content"/>
        <w:numPr>
          <w:ilvl w:val="0"/>
          <w:numId w:val="2"/>
        </w:numPr>
      </w:pPr>
      <w:r>
        <w:t xml:space="preserve">Sorting </w:t>
      </w:r>
      <w:r w:rsidR="00420F92">
        <w:t xml:space="preserve">in </w:t>
      </w:r>
      <w:r w:rsidR="0088610D">
        <w:t>Popular Make-</w:t>
      </w:r>
      <w:r w:rsidR="00420F92" w:rsidRPr="00420F92">
        <w:t>Alfa Romeo</w:t>
      </w:r>
      <w:r w:rsidR="00420F92">
        <w:t xml:space="preserve"> is not happening </w:t>
      </w:r>
    </w:p>
    <w:p w14:paraId="678C065E" w14:textId="77777777" w:rsidR="0088610D" w:rsidRDefault="00420F92" w:rsidP="0088610D">
      <w:pPr>
        <w:pStyle w:val="Content"/>
        <w:numPr>
          <w:ilvl w:val="1"/>
          <w:numId w:val="2"/>
        </w:numPr>
      </w:pPr>
      <w:r>
        <w:t>Votes</w:t>
      </w:r>
      <w:r w:rsidR="0088610D">
        <w:t xml:space="preserve"> are not returned</w:t>
      </w:r>
      <w:r>
        <w:t xml:space="preserve"> in ascending or descending pattern</w:t>
      </w:r>
      <w:r w:rsidR="0088610D">
        <w:t xml:space="preserve"> when clicked</w:t>
      </w:r>
    </w:p>
    <w:p w14:paraId="437EA978" w14:textId="01DD2C9A" w:rsidR="00420F92" w:rsidRDefault="00E36915" w:rsidP="0088610D">
      <w:pPr>
        <w:pStyle w:val="Content"/>
        <w:numPr>
          <w:ilvl w:val="1"/>
          <w:numId w:val="2"/>
        </w:numPr>
      </w:pPr>
      <w:r>
        <w:t xml:space="preserve">“Model” and “Rank” headers are clickable, but nothing happens when clicked </w:t>
      </w:r>
    </w:p>
    <w:p w14:paraId="59DBABA7" w14:textId="1593E837" w:rsidR="00E36915" w:rsidRDefault="000B652C" w:rsidP="00CE6F4F">
      <w:pPr>
        <w:pStyle w:val="Content"/>
        <w:ind w:left="720"/>
      </w:pPr>
      <w:r w:rsidRPr="000B652C">
        <w:rPr>
          <w:noProof/>
        </w:rPr>
        <w:lastRenderedPageBreak/>
        <w:drawing>
          <wp:inline distT="0" distB="0" distL="0" distR="0" wp14:anchorId="66403987" wp14:editId="6721A63F">
            <wp:extent cx="3526809" cy="2964919"/>
            <wp:effectExtent l="76200" t="76200" r="130810" b="140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862" cy="2968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043D5" w14:textId="77777777" w:rsidR="000B652C" w:rsidRDefault="000B652C" w:rsidP="00E36915">
      <w:pPr>
        <w:pStyle w:val="Content"/>
      </w:pPr>
    </w:p>
    <w:p w14:paraId="3ECC196A" w14:textId="4A3EA255" w:rsidR="00407F69" w:rsidRDefault="000253D6" w:rsidP="00407F69">
      <w:pPr>
        <w:pStyle w:val="Content"/>
        <w:numPr>
          <w:ilvl w:val="0"/>
          <w:numId w:val="2"/>
        </w:numPr>
      </w:pPr>
      <w:r>
        <w:t xml:space="preserve">External Links on Footer </w:t>
      </w:r>
      <w:r w:rsidR="00752EE6">
        <w:t>not working</w:t>
      </w:r>
    </w:p>
    <w:p w14:paraId="478633D0" w14:textId="6A06781D" w:rsidR="00752EE6" w:rsidRDefault="00752EE6" w:rsidP="00752EE6">
      <w:pPr>
        <w:pStyle w:val="Content"/>
        <w:numPr>
          <w:ilvl w:val="1"/>
          <w:numId w:val="2"/>
        </w:numPr>
      </w:pPr>
      <w:r>
        <w:t xml:space="preserve">Facebook – leads to Facebook homepage rather than Buggy Cars Rating </w:t>
      </w:r>
      <w:r w:rsidR="00AC2408">
        <w:t>Facebook page</w:t>
      </w:r>
    </w:p>
    <w:p w14:paraId="575C388A" w14:textId="338E6FFD" w:rsidR="002A63D9" w:rsidRDefault="00AC2408" w:rsidP="002A63D9">
      <w:pPr>
        <w:pStyle w:val="Content"/>
        <w:numPr>
          <w:ilvl w:val="1"/>
          <w:numId w:val="2"/>
        </w:numPr>
      </w:pPr>
      <w:r>
        <w:t xml:space="preserve">Twitter – </w:t>
      </w:r>
      <w:r w:rsidR="002A63D9">
        <w:t>leads to Twitter homepage rather than Buggy Cars Rating Twitter page</w:t>
      </w:r>
    </w:p>
    <w:p w14:paraId="14A5F3EF" w14:textId="77777777" w:rsidR="00CE6F4F" w:rsidRDefault="00CE6F4F" w:rsidP="00CE6F4F">
      <w:pPr>
        <w:pStyle w:val="Content"/>
        <w:numPr>
          <w:ilvl w:val="0"/>
          <w:numId w:val="2"/>
        </w:numPr>
      </w:pPr>
      <w:r>
        <w:t>Register Page contains “Login” field, which should be renamed as User ID field</w:t>
      </w:r>
    </w:p>
    <w:p w14:paraId="1018A102" w14:textId="0B00F855" w:rsidR="00CA68D6" w:rsidRDefault="00CE6F4F" w:rsidP="00CE6F4F">
      <w:pPr>
        <w:pStyle w:val="Content"/>
        <w:ind w:left="709"/>
      </w:pPr>
      <w:r w:rsidRPr="00C24833">
        <w:rPr>
          <w:noProof/>
        </w:rPr>
        <w:drawing>
          <wp:inline distT="0" distB="0" distL="0" distR="0" wp14:anchorId="368A6014" wp14:editId="7594A5EC">
            <wp:extent cx="3929945" cy="3253596"/>
            <wp:effectExtent l="76200" t="76200" r="128270" b="137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886" cy="325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3DF1F" w14:textId="382B3ABD" w:rsidR="00CA68D6" w:rsidRDefault="00CA68D6" w:rsidP="00CA68D6">
      <w:pPr>
        <w:pStyle w:val="Heading1"/>
        <w:numPr>
          <w:ilvl w:val="0"/>
          <w:numId w:val="8"/>
        </w:numPr>
      </w:pPr>
      <w:r>
        <w:br w:type="page"/>
      </w:r>
      <w:bookmarkStart w:id="2" w:name="_Toc107683627"/>
      <w:r>
        <w:lastRenderedPageBreak/>
        <w:t>Pre-requisites/Setup Information for Automation Testing</w:t>
      </w:r>
      <w:bookmarkEnd w:id="2"/>
    </w:p>
    <w:p w14:paraId="3B53701E" w14:textId="77777777" w:rsidR="00AC2408" w:rsidRDefault="00AC2408" w:rsidP="00CE6F4F">
      <w:pPr>
        <w:pStyle w:val="Content"/>
        <w:ind w:left="709"/>
      </w:pPr>
    </w:p>
    <w:p w14:paraId="356C0EBF" w14:textId="29E3ED2A" w:rsidR="00CA68D6" w:rsidRDefault="00024454" w:rsidP="00AE6CAD">
      <w:pPr>
        <w:pStyle w:val="Content"/>
        <w:numPr>
          <w:ilvl w:val="0"/>
          <w:numId w:val="11"/>
        </w:numPr>
      </w:pPr>
      <w:r>
        <w:t xml:space="preserve">Testing Tool: </w:t>
      </w:r>
      <w:hyperlink r:id="rId13" w:history="1">
        <w:r w:rsidR="00CA68D6" w:rsidRPr="00024454">
          <w:rPr>
            <w:rStyle w:val="Hyperlink"/>
          </w:rPr>
          <w:t>TestProject</w:t>
        </w:r>
      </w:hyperlink>
      <w:r w:rsidR="00CA68D6">
        <w:t xml:space="preserve"> </w:t>
      </w:r>
    </w:p>
    <w:p w14:paraId="26F37AAB" w14:textId="76048F81" w:rsidR="00030F3B" w:rsidRPr="00AE6CAD" w:rsidRDefault="005A4E10" w:rsidP="00AE6CAD">
      <w:pPr>
        <w:pStyle w:val="Content"/>
        <w:numPr>
          <w:ilvl w:val="0"/>
          <w:numId w:val="11"/>
        </w:numPr>
        <w:rPr>
          <w:rStyle w:val="Hyperlink"/>
          <w:color w:val="082A75" w:themeColor="text2"/>
          <w:u w:val="none"/>
        </w:rPr>
      </w:pPr>
      <w:r>
        <w:t xml:space="preserve">Installation Guide: </w:t>
      </w:r>
      <w:hyperlink r:id="rId14" w:history="1">
        <w:r w:rsidRPr="009B65C6">
          <w:rPr>
            <w:rStyle w:val="Hyperlink"/>
          </w:rPr>
          <w:t>https://docs.testproject.io/getting-started/installation-and-setup</w:t>
        </w:r>
      </w:hyperlink>
    </w:p>
    <w:p w14:paraId="60EF8762" w14:textId="77777777" w:rsidR="00EB0578" w:rsidRDefault="00EB0578" w:rsidP="00AE6CAD">
      <w:pPr>
        <w:pStyle w:val="Content"/>
        <w:numPr>
          <w:ilvl w:val="0"/>
          <w:numId w:val="11"/>
        </w:numPr>
      </w:pPr>
      <w:r>
        <w:t>File Type: Chrome Browser extension</w:t>
      </w:r>
    </w:p>
    <w:p w14:paraId="65A078AE" w14:textId="38400589" w:rsidR="00AE6CAD" w:rsidRDefault="00AE6CAD" w:rsidP="00302BF2">
      <w:pPr>
        <w:pStyle w:val="Content"/>
        <w:numPr>
          <w:ilvl w:val="0"/>
          <w:numId w:val="11"/>
        </w:numPr>
      </w:pPr>
      <w:r>
        <w:t>How to run the project</w:t>
      </w:r>
      <w:r w:rsidR="00302BF2">
        <w:t xml:space="preserve">, refer </w:t>
      </w:r>
      <w:hyperlink r:id="rId15" w:anchor="using-generated-code" w:history="1">
        <w:r w:rsidR="00302BF2" w:rsidRPr="003E31ED">
          <w:rPr>
            <w:rStyle w:val="Hyperlink"/>
          </w:rPr>
          <w:t>link</w:t>
        </w:r>
      </w:hyperlink>
      <w:r>
        <w:t>:</w:t>
      </w:r>
    </w:p>
    <w:p w14:paraId="6338B4B4" w14:textId="1497EF5A" w:rsidR="005A4E10" w:rsidRDefault="001B4A72" w:rsidP="00302BF2">
      <w:pPr>
        <w:pStyle w:val="Content"/>
        <w:numPr>
          <w:ilvl w:val="1"/>
          <w:numId w:val="11"/>
        </w:numPr>
      </w:pPr>
      <w:r>
        <w:t xml:space="preserve">Use code in </w:t>
      </w:r>
      <w:r w:rsidR="00302BF2">
        <w:t xml:space="preserve">attached file in </w:t>
      </w:r>
      <w:r>
        <w:t xml:space="preserve">Eclipse </w:t>
      </w:r>
      <w:r w:rsidR="00F500C6">
        <w:t>by creating Gradle project</w:t>
      </w:r>
    </w:p>
    <w:p w14:paraId="76B690B6" w14:textId="0B211EAE" w:rsidR="00F500C6" w:rsidRPr="00D70D02" w:rsidRDefault="00245BF4" w:rsidP="00302BF2">
      <w:pPr>
        <w:pStyle w:val="Content"/>
        <w:numPr>
          <w:ilvl w:val="1"/>
          <w:numId w:val="11"/>
        </w:numPr>
      </w:pPr>
      <w:r>
        <w:t>E</w:t>
      </w:r>
      <w:r w:rsidRPr="00245BF4">
        <w:t>xpand /</w:t>
      </w:r>
      <w:proofErr w:type="spellStart"/>
      <w:r w:rsidRPr="00245BF4">
        <w:t>src</w:t>
      </w:r>
      <w:proofErr w:type="spellEnd"/>
      <w:r w:rsidRPr="00245BF4">
        <w:t xml:space="preserve">/test folder </w:t>
      </w:r>
      <w:r>
        <w:t>to see the code</w:t>
      </w:r>
    </w:p>
    <w:sectPr w:rsidR="00F500C6" w:rsidRPr="00D70D02" w:rsidSect="00DF027C">
      <w:headerReference w:type="default" r:id="rId16"/>
      <w:footerReference w:type="default" r:id="rId1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C6CF6" w14:textId="77777777" w:rsidR="00E249D3" w:rsidRDefault="00E249D3">
      <w:r>
        <w:separator/>
      </w:r>
    </w:p>
    <w:p w14:paraId="1CFCF7EE" w14:textId="77777777" w:rsidR="00E249D3" w:rsidRDefault="00E249D3"/>
  </w:endnote>
  <w:endnote w:type="continuationSeparator" w:id="0">
    <w:p w14:paraId="78DCB199" w14:textId="77777777" w:rsidR="00E249D3" w:rsidRDefault="00E249D3">
      <w:r>
        <w:continuationSeparator/>
      </w:r>
    </w:p>
    <w:p w14:paraId="45962069" w14:textId="77777777" w:rsidR="00E249D3" w:rsidRDefault="00E249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46480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4703288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A651B" w14:textId="77777777" w:rsidR="00E249D3" w:rsidRDefault="00E249D3">
      <w:r>
        <w:separator/>
      </w:r>
    </w:p>
    <w:p w14:paraId="66559B24" w14:textId="77777777" w:rsidR="00E249D3" w:rsidRDefault="00E249D3"/>
  </w:footnote>
  <w:footnote w:type="continuationSeparator" w:id="0">
    <w:p w14:paraId="5B9B34A6" w14:textId="77777777" w:rsidR="00E249D3" w:rsidRDefault="00E249D3">
      <w:r>
        <w:continuationSeparator/>
      </w:r>
    </w:p>
    <w:p w14:paraId="6C3FA915" w14:textId="77777777" w:rsidR="00E249D3" w:rsidRDefault="00E249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1C8301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44FBB0F" w14:textId="77777777" w:rsidR="00D077E9" w:rsidRDefault="00D077E9">
          <w:pPr>
            <w:pStyle w:val="Header"/>
          </w:pPr>
        </w:p>
      </w:tc>
    </w:tr>
  </w:tbl>
  <w:p w14:paraId="67E92C08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902"/>
    <w:multiLevelType w:val="hybridMultilevel"/>
    <w:tmpl w:val="3BDE0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A2F7F"/>
    <w:multiLevelType w:val="hybridMultilevel"/>
    <w:tmpl w:val="2C32C606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B1719A9"/>
    <w:multiLevelType w:val="hybridMultilevel"/>
    <w:tmpl w:val="1938C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27F30"/>
    <w:multiLevelType w:val="hybridMultilevel"/>
    <w:tmpl w:val="5742D5A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2387D0F"/>
    <w:multiLevelType w:val="hybridMultilevel"/>
    <w:tmpl w:val="2DA21078"/>
    <w:lvl w:ilvl="0" w:tplc="FBF6924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67254"/>
    <w:multiLevelType w:val="hybridMultilevel"/>
    <w:tmpl w:val="8E221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90626"/>
    <w:multiLevelType w:val="hybridMultilevel"/>
    <w:tmpl w:val="F0DE04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6F0CAD"/>
    <w:multiLevelType w:val="hybridMultilevel"/>
    <w:tmpl w:val="EAA42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2B6577"/>
    <w:multiLevelType w:val="hybridMultilevel"/>
    <w:tmpl w:val="084CBE9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FF2D22"/>
    <w:multiLevelType w:val="hybridMultilevel"/>
    <w:tmpl w:val="39642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F22B6"/>
    <w:multiLevelType w:val="hybridMultilevel"/>
    <w:tmpl w:val="A1104DE4"/>
    <w:lvl w:ilvl="0" w:tplc="A94447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91327">
    <w:abstractNumId w:val="5"/>
  </w:num>
  <w:num w:numId="2" w16cid:durableId="284314712">
    <w:abstractNumId w:val="0"/>
  </w:num>
  <w:num w:numId="3" w16cid:durableId="1229077045">
    <w:abstractNumId w:val="2"/>
  </w:num>
  <w:num w:numId="4" w16cid:durableId="550658003">
    <w:abstractNumId w:val="9"/>
  </w:num>
  <w:num w:numId="5" w16cid:durableId="1856455993">
    <w:abstractNumId w:val="7"/>
  </w:num>
  <w:num w:numId="6" w16cid:durableId="306394637">
    <w:abstractNumId w:val="6"/>
  </w:num>
  <w:num w:numId="7" w16cid:durableId="44641489">
    <w:abstractNumId w:val="10"/>
  </w:num>
  <w:num w:numId="8" w16cid:durableId="1042902378">
    <w:abstractNumId w:val="4"/>
  </w:num>
  <w:num w:numId="9" w16cid:durableId="826676466">
    <w:abstractNumId w:val="3"/>
  </w:num>
  <w:num w:numId="10" w16cid:durableId="1666740702">
    <w:abstractNumId w:val="1"/>
  </w:num>
  <w:num w:numId="11" w16cid:durableId="13515691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08"/>
    <w:rsid w:val="00024454"/>
    <w:rsid w:val="0002482E"/>
    <w:rsid w:val="000253D6"/>
    <w:rsid w:val="00030F3B"/>
    <w:rsid w:val="00050324"/>
    <w:rsid w:val="00053E55"/>
    <w:rsid w:val="0007692F"/>
    <w:rsid w:val="0009059C"/>
    <w:rsid w:val="00093042"/>
    <w:rsid w:val="000A0150"/>
    <w:rsid w:val="000B652C"/>
    <w:rsid w:val="000D0995"/>
    <w:rsid w:val="000E3B15"/>
    <w:rsid w:val="000E63C9"/>
    <w:rsid w:val="00130E9D"/>
    <w:rsid w:val="00132D49"/>
    <w:rsid w:val="00150A6D"/>
    <w:rsid w:val="00185B35"/>
    <w:rsid w:val="001B4A72"/>
    <w:rsid w:val="001F2BC8"/>
    <w:rsid w:val="001F5F6B"/>
    <w:rsid w:val="00243EBC"/>
    <w:rsid w:val="00245BF4"/>
    <w:rsid w:val="00246A35"/>
    <w:rsid w:val="00284348"/>
    <w:rsid w:val="002A63D9"/>
    <w:rsid w:val="002C187D"/>
    <w:rsid w:val="002E435D"/>
    <w:rsid w:val="002F51F5"/>
    <w:rsid w:val="00302BF2"/>
    <w:rsid w:val="00312137"/>
    <w:rsid w:val="00330359"/>
    <w:rsid w:val="0033762F"/>
    <w:rsid w:val="00355CD2"/>
    <w:rsid w:val="00366C7E"/>
    <w:rsid w:val="00384EA3"/>
    <w:rsid w:val="003A39A1"/>
    <w:rsid w:val="003C2191"/>
    <w:rsid w:val="003D3863"/>
    <w:rsid w:val="003E31ED"/>
    <w:rsid w:val="00407F69"/>
    <w:rsid w:val="004110DE"/>
    <w:rsid w:val="00420F92"/>
    <w:rsid w:val="0044085A"/>
    <w:rsid w:val="004B21A5"/>
    <w:rsid w:val="004C0CDB"/>
    <w:rsid w:val="004C4CC4"/>
    <w:rsid w:val="004D0869"/>
    <w:rsid w:val="004D4548"/>
    <w:rsid w:val="005037F0"/>
    <w:rsid w:val="00516A86"/>
    <w:rsid w:val="005275F6"/>
    <w:rsid w:val="005413A8"/>
    <w:rsid w:val="005603A9"/>
    <w:rsid w:val="00562706"/>
    <w:rsid w:val="00572102"/>
    <w:rsid w:val="00595277"/>
    <w:rsid w:val="005971F7"/>
    <w:rsid w:val="005A4E10"/>
    <w:rsid w:val="005C0111"/>
    <w:rsid w:val="005F1BB0"/>
    <w:rsid w:val="00602A6C"/>
    <w:rsid w:val="00656C4D"/>
    <w:rsid w:val="006E4AB5"/>
    <w:rsid w:val="006E5716"/>
    <w:rsid w:val="007302B3"/>
    <w:rsid w:val="00730733"/>
    <w:rsid w:val="00730E3A"/>
    <w:rsid w:val="00736AAF"/>
    <w:rsid w:val="007410B7"/>
    <w:rsid w:val="00752EE6"/>
    <w:rsid w:val="00765B2A"/>
    <w:rsid w:val="00772908"/>
    <w:rsid w:val="00783A34"/>
    <w:rsid w:val="0078698C"/>
    <w:rsid w:val="007B656B"/>
    <w:rsid w:val="007C6B52"/>
    <w:rsid w:val="007D16C5"/>
    <w:rsid w:val="007D72A7"/>
    <w:rsid w:val="007E317B"/>
    <w:rsid w:val="00813FA4"/>
    <w:rsid w:val="00833E81"/>
    <w:rsid w:val="00862FE4"/>
    <w:rsid w:val="0086389A"/>
    <w:rsid w:val="0087605E"/>
    <w:rsid w:val="00885180"/>
    <w:rsid w:val="0088610D"/>
    <w:rsid w:val="008B1FEE"/>
    <w:rsid w:val="00903C32"/>
    <w:rsid w:val="00916B16"/>
    <w:rsid w:val="009173B9"/>
    <w:rsid w:val="0093335D"/>
    <w:rsid w:val="0093613E"/>
    <w:rsid w:val="00943026"/>
    <w:rsid w:val="00966B81"/>
    <w:rsid w:val="009C4612"/>
    <w:rsid w:val="009C7720"/>
    <w:rsid w:val="009F716A"/>
    <w:rsid w:val="00A23AFA"/>
    <w:rsid w:val="00A31B3E"/>
    <w:rsid w:val="00A32443"/>
    <w:rsid w:val="00A532F3"/>
    <w:rsid w:val="00A73A78"/>
    <w:rsid w:val="00A8489E"/>
    <w:rsid w:val="00AA0413"/>
    <w:rsid w:val="00AA7EC8"/>
    <w:rsid w:val="00AB2213"/>
    <w:rsid w:val="00AC02C5"/>
    <w:rsid w:val="00AC2408"/>
    <w:rsid w:val="00AC29F3"/>
    <w:rsid w:val="00AC3E08"/>
    <w:rsid w:val="00AE6CAD"/>
    <w:rsid w:val="00B03FCF"/>
    <w:rsid w:val="00B231E5"/>
    <w:rsid w:val="00BF23C8"/>
    <w:rsid w:val="00C02B87"/>
    <w:rsid w:val="00C24833"/>
    <w:rsid w:val="00C4086D"/>
    <w:rsid w:val="00C85108"/>
    <w:rsid w:val="00C85EB6"/>
    <w:rsid w:val="00CA1896"/>
    <w:rsid w:val="00CA68D6"/>
    <w:rsid w:val="00CB5B28"/>
    <w:rsid w:val="00CB69E4"/>
    <w:rsid w:val="00CC067A"/>
    <w:rsid w:val="00CC61A0"/>
    <w:rsid w:val="00CE6F4F"/>
    <w:rsid w:val="00CF5371"/>
    <w:rsid w:val="00D0323A"/>
    <w:rsid w:val="00D0559F"/>
    <w:rsid w:val="00D077E9"/>
    <w:rsid w:val="00D42CB7"/>
    <w:rsid w:val="00D5184A"/>
    <w:rsid w:val="00D5413D"/>
    <w:rsid w:val="00D570A9"/>
    <w:rsid w:val="00D70D02"/>
    <w:rsid w:val="00D74A76"/>
    <w:rsid w:val="00D770C7"/>
    <w:rsid w:val="00D776ED"/>
    <w:rsid w:val="00D83F78"/>
    <w:rsid w:val="00D86945"/>
    <w:rsid w:val="00D90290"/>
    <w:rsid w:val="00DD152F"/>
    <w:rsid w:val="00DE213F"/>
    <w:rsid w:val="00DE3D46"/>
    <w:rsid w:val="00DF027C"/>
    <w:rsid w:val="00E00A32"/>
    <w:rsid w:val="00E111C8"/>
    <w:rsid w:val="00E22ACD"/>
    <w:rsid w:val="00E249D3"/>
    <w:rsid w:val="00E36915"/>
    <w:rsid w:val="00E419D2"/>
    <w:rsid w:val="00E620B0"/>
    <w:rsid w:val="00E63CA4"/>
    <w:rsid w:val="00E81B40"/>
    <w:rsid w:val="00EB0578"/>
    <w:rsid w:val="00EE00B0"/>
    <w:rsid w:val="00EF555B"/>
    <w:rsid w:val="00F027BB"/>
    <w:rsid w:val="00F11DCF"/>
    <w:rsid w:val="00F162EA"/>
    <w:rsid w:val="00F500C6"/>
    <w:rsid w:val="00F52D27"/>
    <w:rsid w:val="00F7770E"/>
    <w:rsid w:val="00F83527"/>
    <w:rsid w:val="00FC0807"/>
    <w:rsid w:val="00FC3C3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E6D8242"/>
  <w15:docId w15:val="{A00A256F-EF96-4521-BAB3-43B4CA3F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420F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7729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semiHidden/>
    <w:rsid w:val="00420F92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customStyle="1" w:styleId="xxparagraph">
    <w:name w:val="x_xparagraph"/>
    <w:basedOn w:val="Normal"/>
    <w:rsid w:val="00CA6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xxnormaltextrun">
    <w:name w:val="x_xnormaltextrun"/>
    <w:basedOn w:val="DefaultParagraphFont"/>
    <w:rsid w:val="00CA68D6"/>
  </w:style>
  <w:style w:type="character" w:customStyle="1" w:styleId="xxeop">
    <w:name w:val="x_xeop"/>
    <w:basedOn w:val="DefaultParagraphFont"/>
    <w:rsid w:val="00CA68D6"/>
  </w:style>
  <w:style w:type="character" w:styleId="Hyperlink">
    <w:name w:val="Hyperlink"/>
    <w:basedOn w:val="DefaultParagraphFont"/>
    <w:uiPriority w:val="99"/>
    <w:unhideWhenUsed/>
    <w:rsid w:val="00024454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4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4454"/>
    <w:rPr>
      <w:color w:val="3592C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3244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244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7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uth.testproject.io/auth/realms/TP/protocol/openid-connect/auth?client_id=tp.app&amp;redirect_uri=https%3A%2F%2Fapp.testproject.io%2Fcallback.html&amp;response_type=id_token%20token&amp;scope=openid%20profile&amp;state=90e81fd41de54dcb9d00996127cca1c5&amp;nonce=40cae2ce736a4571905bbec7c015f5c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ocs.testproject.io/testproject-sdk/opensdk-v2/java-sdk/untitled" TargetMode="External"/><Relationship Id="rId10" Type="http://schemas.openxmlformats.org/officeDocument/2006/relationships/oleObject" Target="embeddings/oleObject1.bin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docs.testproject.io/getting-started/installation-and-setu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ushi.gagnej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8715447F3474317886CDFDD6A548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B5D937-02ED-4C39-8922-6BF92A1C2FCA}"/>
      </w:docPartPr>
      <w:docPartBody>
        <w:p w:rsidR="006414A5" w:rsidRDefault="00531B6A">
          <w:pPr>
            <w:pStyle w:val="F8715447F3474317886CDFDD6A54896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30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6A"/>
    <w:rsid w:val="00531B6A"/>
    <w:rsid w:val="0057550B"/>
    <w:rsid w:val="0064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F8715447F3474317886CDFDD6A548960">
    <w:name w:val="F8715447F3474317886CDFDD6A5489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260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Ayushi Gagneja</dc:creator>
  <cp:keywords/>
  <cp:lastModifiedBy>Ayushi Gagneja</cp:lastModifiedBy>
  <cp:revision>80</cp:revision>
  <cp:lastPrinted>2006-08-01T17:47:00Z</cp:lastPrinted>
  <dcterms:created xsi:type="dcterms:W3CDTF">2022-06-30T04:23:00Z</dcterms:created>
  <dcterms:modified xsi:type="dcterms:W3CDTF">2022-07-06T08:32:00Z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